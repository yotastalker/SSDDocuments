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25C" w:rsidRPr="00AF5023" w:rsidRDefault="00162E18">
      <w:pPr>
        <w:pStyle w:val="Name"/>
        <w:rPr>
          <w:rFonts w:asciiTheme="minorHAnsi" w:hAnsiTheme="minorHAnsi" w:cstheme="minorHAnsi"/>
          <w:sz w:val="28"/>
          <w:szCs w:val="28"/>
        </w:rPr>
      </w:pPr>
      <w:r w:rsidRPr="00AF5023">
        <w:rPr>
          <w:rFonts w:asciiTheme="minorHAnsi" w:hAnsiTheme="minorHAnsi" w:cstheme="minorHAnsi"/>
          <w:sz w:val="28"/>
          <w:szCs w:val="28"/>
        </w:rPr>
        <w:t>Christopher McKearn</w:t>
      </w:r>
    </w:p>
    <w:p w:rsidR="0092225C" w:rsidRPr="006B7A12" w:rsidRDefault="00162E18" w:rsidP="006B7A12">
      <w:pPr>
        <w:pStyle w:val="ContactInfo"/>
        <w:spacing w:line="240" w:lineRule="auto"/>
        <w:ind w:right="-36"/>
        <w:rPr>
          <w:rFonts w:asciiTheme="minorHAnsi" w:hAnsiTheme="minorHAnsi" w:cstheme="minorHAnsi"/>
          <w:szCs w:val="24"/>
        </w:rPr>
      </w:pPr>
      <w:r w:rsidRPr="006B7A12">
        <w:rPr>
          <w:rFonts w:asciiTheme="minorHAnsi" w:hAnsiTheme="minorHAnsi" w:cstheme="minorHAnsi"/>
          <w:szCs w:val="24"/>
        </w:rPr>
        <w:t xml:space="preserve">2193 Cleveland Circle, Sanford NC 27332 </w:t>
      </w:r>
      <w:r w:rsidR="006B7A12" w:rsidRPr="006B7A12">
        <w:rPr>
          <w:rFonts w:asciiTheme="minorHAnsi" w:hAnsiTheme="minorHAnsi" w:cstheme="minorHAnsi"/>
          <w:szCs w:val="24"/>
        </w:rPr>
        <w:t xml:space="preserve">| </w:t>
      </w:r>
      <w:r w:rsidRPr="006B7A12">
        <w:rPr>
          <w:rFonts w:asciiTheme="minorHAnsi" w:hAnsiTheme="minorHAnsi" w:cstheme="minorHAnsi"/>
          <w:szCs w:val="24"/>
        </w:rPr>
        <w:t xml:space="preserve">919-721-2628 </w:t>
      </w:r>
      <w:r w:rsidR="006B7A12" w:rsidRPr="006B7A12">
        <w:rPr>
          <w:rFonts w:asciiTheme="minorHAnsi" w:hAnsiTheme="minorHAnsi" w:cstheme="minorHAnsi"/>
          <w:szCs w:val="24"/>
        </w:rPr>
        <w:t xml:space="preserve">| </w:t>
      </w:r>
      <w:r w:rsidRPr="006B7A12">
        <w:rPr>
          <w:rFonts w:asciiTheme="minorHAnsi" w:hAnsiTheme="minorHAnsi" w:cstheme="minorHAnsi"/>
          <w:szCs w:val="24"/>
        </w:rPr>
        <w:t>chris.mckearn@gmail.com</w:t>
      </w:r>
    </w:p>
    <w:sdt>
      <w:sdtPr>
        <w:rPr>
          <w:rFonts w:asciiTheme="minorHAnsi" w:hAnsiTheme="minorHAnsi" w:cstheme="minorHAnsi"/>
        </w:rPr>
        <w:id w:val="-1179423465"/>
        <w:placeholder>
          <w:docPart w:val="8C5D55873B05964CA3F0F2D7E6043D6C"/>
        </w:placeholder>
        <w:temporary/>
        <w:showingPlcHdr/>
      </w:sdtPr>
      <w:sdtEndPr/>
      <w:sdtContent>
        <w:p w:rsidR="0092225C" w:rsidRPr="002134FF" w:rsidRDefault="00816D3B">
          <w:pPr>
            <w:pStyle w:val="Heading1"/>
            <w:rPr>
              <w:rFonts w:asciiTheme="minorHAnsi" w:hAnsiTheme="minorHAnsi" w:cstheme="minorHAnsi"/>
            </w:rPr>
          </w:pPr>
          <w:r w:rsidRPr="002134FF">
            <w:rPr>
              <w:rFonts w:asciiTheme="minorHAnsi" w:hAnsiTheme="minorHAnsi" w:cstheme="minorHAnsi"/>
            </w:rPr>
            <w:t>Objective</w:t>
          </w:r>
        </w:p>
      </w:sdtContent>
    </w:sdt>
    <w:p w:rsidR="0092225C" w:rsidRPr="002134FF" w:rsidRDefault="00162E18">
      <w:pPr>
        <w:rPr>
          <w:rFonts w:cstheme="minorHAnsi"/>
        </w:rPr>
      </w:pPr>
      <w:r w:rsidRPr="002134FF">
        <w:rPr>
          <w:rFonts w:cstheme="minorHAnsi"/>
        </w:rPr>
        <w:t>Acceptance to Embry-Riddle Aeronautical University and the Microsoft Software Systems Academy.</w:t>
      </w:r>
    </w:p>
    <w:sdt>
      <w:sdtPr>
        <w:rPr>
          <w:rFonts w:asciiTheme="minorHAnsi" w:hAnsiTheme="minorHAnsi" w:cstheme="minorHAnsi"/>
        </w:rPr>
        <w:id w:val="1728489637"/>
        <w:placeholder>
          <w:docPart w:val="A1514BD4CFB00447BFCC07D4E6458A54"/>
        </w:placeholder>
        <w:temporary/>
        <w:showingPlcHdr/>
      </w:sdtPr>
      <w:sdtEndPr/>
      <w:sdtContent>
        <w:p w:rsidR="0092225C" w:rsidRPr="002134FF" w:rsidRDefault="00816D3B">
          <w:pPr>
            <w:pStyle w:val="Heading1"/>
            <w:rPr>
              <w:rFonts w:asciiTheme="minorHAnsi" w:hAnsiTheme="minorHAnsi" w:cstheme="minorHAnsi"/>
            </w:rPr>
          </w:pPr>
          <w:r w:rsidRPr="002134FF">
            <w:rPr>
              <w:rFonts w:asciiTheme="minorHAnsi" w:hAnsiTheme="minorHAnsi" w:cstheme="minorHAnsi"/>
            </w:rPr>
            <w:t>Experience</w:t>
          </w:r>
        </w:p>
      </w:sdtContent>
    </w:sdt>
    <w:p w:rsidR="0092225C" w:rsidRPr="002134FF" w:rsidRDefault="00162E18">
      <w:pPr>
        <w:rPr>
          <w:rFonts w:cstheme="minorHAnsi"/>
        </w:rPr>
      </w:pPr>
      <w:r w:rsidRPr="002134FF">
        <w:rPr>
          <w:rFonts w:cstheme="minorHAnsi"/>
        </w:rPr>
        <w:t>Soon to be retired soldier with 20 years of electronic</w:t>
      </w:r>
      <w:r w:rsidR="00031BCB">
        <w:rPr>
          <w:rFonts w:cstheme="minorHAnsi"/>
        </w:rPr>
        <w:t>s</w:t>
      </w:r>
      <w:r w:rsidRPr="002134FF">
        <w:rPr>
          <w:rFonts w:cstheme="minorHAnsi"/>
        </w:rPr>
        <w:t xml:space="preserve"> maintenance and leadership experience is seeking an education and career in Software Development</w:t>
      </w:r>
      <w:r w:rsidR="006B7A12">
        <w:rPr>
          <w:rFonts w:cstheme="minorHAnsi"/>
        </w:rPr>
        <w:t>.</w:t>
      </w:r>
    </w:p>
    <w:p w:rsidR="0092225C" w:rsidRPr="002134FF" w:rsidRDefault="00162E18" w:rsidP="00162E18">
      <w:pPr>
        <w:pStyle w:val="ListParagraph"/>
        <w:ind w:left="720" w:hanging="716"/>
        <w:rPr>
          <w:rFonts w:cstheme="minorHAnsi"/>
          <w:b/>
        </w:rPr>
      </w:pPr>
      <w:proofErr w:type="gramStart"/>
      <w:r w:rsidRPr="002134FF">
        <w:rPr>
          <w:rFonts w:cstheme="minorHAnsi"/>
          <w:b/>
        </w:rPr>
        <w:t>May 2014-Present |Senior Electronic</w:t>
      </w:r>
      <w:r w:rsidR="00031BCB">
        <w:rPr>
          <w:rFonts w:cstheme="minorHAnsi"/>
          <w:b/>
        </w:rPr>
        <w:t>s</w:t>
      </w:r>
      <w:r w:rsidRPr="002134FF">
        <w:rPr>
          <w:rFonts w:cstheme="minorHAnsi"/>
          <w:b/>
        </w:rPr>
        <w:t xml:space="preserve"> Maint.</w:t>
      </w:r>
      <w:proofErr w:type="gramEnd"/>
      <w:r w:rsidRPr="002134FF">
        <w:rPr>
          <w:rFonts w:cstheme="minorHAnsi"/>
          <w:b/>
        </w:rPr>
        <w:t xml:space="preserve"> Manager for 2</w:t>
      </w:r>
      <w:r w:rsidRPr="002134FF">
        <w:rPr>
          <w:rFonts w:cstheme="minorHAnsi"/>
          <w:b/>
          <w:vertAlign w:val="superscript"/>
        </w:rPr>
        <w:t>nd</w:t>
      </w:r>
      <w:r w:rsidRPr="002134FF">
        <w:rPr>
          <w:rFonts w:cstheme="minorHAnsi"/>
          <w:b/>
        </w:rPr>
        <w:t xml:space="preserve"> BCT, 82</w:t>
      </w:r>
      <w:r w:rsidRPr="002134FF">
        <w:rPr>
          <w:rFonts w:cstheme="minorHAnsi"/>
          <w:b/>
          <w:vertAlign w:val="superscript"/>
        </w:rPr>
        <w:t>nd</w:t>
      </w:r>
      <w:r w:rsidR="002134FF">
        <w:rPr>
          <w:rFonts w:cstheme="minorHAnsi"/>
          <w:b/>
        </w:rPr>
        <w:t xml:space="preserve"> ABN DIV</w:t>
      </w:r>
      <w:r w:rsidRPr="002134FF">
        <w:rPr>
          <w:rFonts w:cstheme="minorHAnsi"/>
          <w:b/>
        </w:rPr>
        <w:t>.</w:t>
      </w:r>
      <w:r w:rsidR="002134FF">
        <w:rPr>
          <w:rFonts w:cstheme="minorHAnsi"/>
          <w:b/>
        </w:rPr>
        <w:t>, Ft.</w:t>
      </w:r>
      <w:r w:rsidRPr="002134FF">
        <w:rPr>
          <w:rFonts w:cstheme="minorHAnsi"/>
          <w:b/>
        </w:rPr>
        <w:t xml:space="preserve"> Bragg, NC</w:t>
      </w:r>
    </w:p>
    <w:p w:rsidR="00D53DF8" w:rsidRDefault="008462CB" w:rsidP="00D53DF8">
      <w:pPr>
        <w:pStyle w:val="ListBullet"/>
        <w:rPr>
          <w:rFonts w:cstheme="minorHAnsi"/>
        </w:rPr>
      </w:pPr>
      <w:r>
        <w:rPr>
          <w:rFonts w:cstheme="minorHAnsi"/>
        </w:rPr>
        <w:t>Managed</w:t>
      </w:r>
      <w:r w:rsidR="00162E18" w:rsidRPr="002134FF">
        <w:rPr>
          <w:rFonts w:cstheme="minorHAnsi"/>
        </w:rPr>
        <w:t xml:space="preserve"> small Teams to perform services </w:t>
      </w:r>
      <w:r>
        <w:rPr>
          <w:rFonts w:cstheme="minorHAnsi"/>
        </w:rPr>
        <w:t xml:space="preserve">and repairs </w:t>
      </w:r>
      <w:r w:rsidR="00162E18" w:rsidRPr="002134FF">
        <w:rPr>
          <w:rFonts w:cstheme="minorHAnsi"/>
        </w:rPr>
        <w:t>across the Brigade</w:t>
      </w:r>
      <w:r w:rsidR="00D53DF8">
        <w:rPr>
          <w:rFonts w:cstheme="minorHAnsi"/>
        </w:rPr>
        <w:t xml:space="preserve"> </w:t>
      </w:r>
      <w:r w:rsidR="00D53DF8" w:rsidRPr="002134FF">
        <w:rPr>
          <w:rFonts w:cstheme="minorHAnsi"/>
        </w:rPr>
        <w:t>in a highly demanding, and fast paced environment.</w:t>
      </w:r>
    </w:p>
    <w:p w:rsidR="00162E18" w:rsidRPr="00D53DF8" w:rsidRDefault="008462CB" w:rsidP="00D53DF8">
      <w:pPr>
        <w:pStyle w:val="ListBullet"/>
        <w:rPr>
          <w:rFonts w:cstheme="minorHAnsi"/>
        </w:rPr>
      </w:pPr>
      <w:r w:rsidRPr="00D53DF8">
        <w:rPr>
          <w:rFonts w:cstheme="minorHAnsi"/>
        </w:rPr>
        <w:t>Developed, planned, executed relevant and critical training for Paratroopers</w:t>
      </w:r>
      <w:r w:rsidR="00031BCB">
        <w:rPr>
          <w:rFonts w:cstheme="minorHAnsi"/>
        </w:rPr>
        <w:t>’</w:t>
      </w:r>
      <w:r w:rsidRPr="00D53DF8">
        <w:rPr>
          <w:rFonts w:cstheme="minorHAnsi"/>
        </w:rPr>
        <w:t xml:space="preserve"> professionalism and career.</w:t>
      </w:r>
    </w:p>
    <w:p w:rsidR="0092225C" w:rsidRPr="002134FF" w:rsidRDefault="00162E18" w:rsidP="00162E18">
      <w:pPr>
        <w:pStyle w:val="ListBullet"/>
        <w:rPr>
          <w:rFonts w:cstheme="minorHAnsi"/>
        </w:rPr>
      </w:pPr>
      <w:r w:rsidRPr="002134FF">
        <w:rPr>
          <w:rFonts w:cstheme="minorHAnsi"/>
        </w:rPr>
        <w:t>Balanced logistics for electronic systems to minimize down time</w:t>
      </w:r>
      <w:r w:rsidR="002134FF">
        <w:rPr>
          <w:rFonts w:cstheme="minorHAnsi"/>
        </w:rPr>
        <w:t xml:space="preserve">, by increasing cross training and </w:t>
      </w:r>
      <w:r w:rsidR="008462CB">
        <w:rPr>
          <w:rFonts w:cstheme="minorHAnsi"/>
        </w:rPr>
        <w:t>Quality Control/Quality Assurance (QA/QC)</w:t>
      </w:r>
      <w:r w:rsidRPr="002134FF">
        <w:rPr>
          <w:rFonts w:cstheme="minorHAnsi"/>
        </w:rPr>
        <w:t>.</w:t>
      </w:r>
    </w:p>
    <w:p w:rsidR="00162E18" w:rsidRPr="002134FF" w:rsidRDefault="00162E18" w:rsidP="00162E18">
      <w:pPr>
        <w:rPr>
          <w:rFonts w:cstheme="minorHAnsi"/>
          <w:b/>
        </w:rPr>
      </w:pPr>
      <w:r w:rsidRPr="002134FF">
        <w:rPr>
          <w:rFonts w:cstheme="minorHAnsi"/>
          <w:b/>
        </w:rPr>
        <w:t>May 2011-May 2014 | Special Forces Communications Support Non-Commissioned Officer(NCO), C Co. 1</w:t>
      </w:r>
      <w:r w:rsidRPr="002134FF">
        <w:rPr>
          <w:rFonts w:cstheme="minorHAnsi"/>
          <w:b/>
          <w:vertAlign w:val="superscript"/>
        </w:rPr>
        <w:t>st</w:t>
      </w:r>
      <w:r w:rsidRPr="002134FF">
        <w:rPr>
          <w:rFonts w:cstheme="minorHAnsi"/>
          <w:b/>
        </w:rPr>
        <w:t xml:space="preserve"> BN 10</w:t>
      </w:r>
      <w:r w:rsidRPr="002134FF">
        <w:rPr>
          <w:rFonts w:cstheme="minorHAnsi"/>
          <w:b/>
          <w:vertAlign w:val="superscript"/>
        </w:rPr>
        <w:t>th</w:t>
      </w:r>
      <w:r w:rsidRPr="002134FF">
        <w:rPr>
          <w:rFonts w:cstheme="minorHAnsi"/>
          <w:b/>
        </w:rPr>
        <w:t xml:space="preserve"> SFG, Stuttgart, Germany</w:t>
      </w:r>
    </w:p>
    <w:p w:rsidR="00162E18" w:rsidRPr="002134FF" w:rsidRDefault="008462CB" w:rsidP="00162E18">
      <w:pPr>
        <w:pStyle w:val="ListBullet"/>
        <w:rPr>
          <w:rFonts w:cstheme="minorHAnsi"/>
        </w:rPr>
      </w:pPr>
      <w:r w:rsidRPr="002134FF">
        <w:rPr>
          <w:rFonts w:cstheme="minorHAnsi"/>
        </w:rPr>
        <w:t>Master Trainer for 1</w:t>
      </w:r>
      <w:r w:rsidRPr="002134FF">
        <w:rPr>
          <w:rFonts w:cstheme="minorHAnsi"/>
          <w:vertAlign w:val="superscript"/>
        </w:rPr>
        <w:t>st</w:t>
      </w:r>
      <w:r w:rsidRPr="002134FF">
        <w:rPr>
          <w:rFonts w:cstheme="minorHAnsi"/>
        </w:rPr>
        <w:t xml:space="preserve"> BN 10</w:t>
      </w:r>
      <w:r w:rsidRPr="002134FF">
        <w:rPr>
          <w:rFonts w:cstheme="minorHAnsi"/>
          <w:vertAlign w:val="superscript"/>
        </w:rPr>
        <w:t>th</w:t>
      </w:r>
      <w:r w:rsidRPr="002134FF">
        <w:rPr>
          <w:rFonts w:cstheme="minorHAnsi"/>
        </w:rPr>
        <w:t xml:space="preserve"> SFG</w:t>
      </w:r>
      <w:r>
        <w:rPr>
          <w:rFonts w:cstheme="minorHAnsi"/>
        </w:rPr>
        <w:t xml:space="preserve"> using Aeroenvironment’s </w:t>
      </w:r>
      <w:r w:rsidR="00162E18" w:rsidRPr="002134FF">
        <w:rPr>
          <w:rFonts w:cstheme="minorHAnsi"/>
        </w:rPr>
        <w:t>RAVEN Small Unmanned Aerial Vehicle.</w:t>
      </w:r>
    </w:p>
    <w:p w:rsidR="00162E18" w:rsidRPr="002134FF" w:rsidRDefault="00162E18" w:rsidP="00162E18">
      <w:pPr>
        <w:pStyle w:val="ListBullet"/>
        <w:rPr>
          <w:rFonts w:cstheme="minorHAnsi"/>
        </w:rPr>
      </w:pPr>
      <w:r w:rsidRPr="002134FF">
        <w:rPr>
          <w:rFonts w:cstheme="minorHAnsi"/>
        </w:rPr>
        <w:t>Selected over peers to manage Special Forces Communications and Technical Support section.</w:t>
      </w:r>
    </w:p>
    <w:p w:rsidR="00162E18" w:rsidRPr="002134FF" w:rsidRDefault="00162E18" w:rsidP="00162E18">
      <w:pPr>
        <w:pStyle w:val="ListBullet"/>
        <w:rPr>
          <w:rFonts w:cstheme="minorHAnsi"/>
        </w:rPr>
      </w:pPr>
      <w:r w:rsidRPr="002134FF">
        <w:rPr>
          <w:rFonts w:cstheme="minorHAnsi"/>
        </w:rPr>
        <w:t>Unequaled analytical and technical skills that the Crisis Response Force</w:t>
      </w:r>
      <w:r w:rsidR="00031BCB">
        <w:rPr>
          <w:rFonts w:cstheme="minorHAnsi"/>
        </w:rPr>
        <w:t xml:space="preserve"> </w:t>
      </w:r>
      <w:r w:rsidRPr="002134FF">
        <w:rPr>
          <w:rFonts w:cstheme="minorHAnsi"/>
        </w:rPr>
        <w:t>(CRF) Commander relied upon.</w:t>
      </w:r>
    </w:p>
    <w:p w:rsidR="00162E18" w:rsidRPr="002134FF" w:rsidRDefault="002134FF" w:rsidP="00162E18">
      <w:pPr>
        <w:pStyle w:val="ListBullet"/>
        <w:rPr>
          <w:rFonts w:cstheme="minorHAnsi"/>
        </w:rPr>
      </w:pPr>
      <w:r w:rsidRPr="002134FF">
        <w:rPr>
          <w:rFonts w:cstheme="minorHAnsi"/>
        </w:rPr>
        <w:t xml:space="preserve">Operated at the </w:t>
      </w:r>
      <w:r w:rsidR="00162E18" w:rsidRPr="002134FF">
        <w:rPr>
          <w:rFonts w:cstheme="minorHAnsi"/>
        </w:rPr>
        <w:t xml:space="preserve">National </w:t>
      </w:r>
      <w:r w:rsidRPr="002134FF">
        <w:rPr>
          <w:rFonts w:cstheme="minorHAnsi"/>
        </w:rPr>
        <w:t xml:space="preserve">level with other Joint and </w:t>
      </w:r>
      <w:proofErr w:type="spellStart"/>
      <w:proofErr w:type="gramStart"/>
      <w:r w:rsidR="00031BCB">
        <w:rPr>
          <w:rFonts w:cstheme="minorHAnsi"/>
        </w:rPr>
        <w:t>Do</w:t>
      </w:r>
      <w:r w:rsidRPr="002134FF">
        <w:rPr>
          <w:rFonts w:cstheme="minorHAnsi"/>
        </w:rPr>
        <w:t>D</w:t>
      </w:r>
      <w:proofErr w:type="spellEnd"/>
      <w:proofErr w:type="gramEnd"/>
      <w:r w:rsidRPr="002134FF">
        <w:rPr>
          <w:rFonts w:cstheme="minorHAnsi"/>
        </w:rPr>
        <w:t xml:space="preserve"> Agency’s with Multi National training and deployments </w:t>
      </w:r>
      <w:r w:rsidR="00162E18" w:rsidRPr="002134FF">
        <w:rPr>
          <w:rFonts w:cstheme="minorHAnsi"/>
        </w:rPr>
        <w:t>in the European Theater.</w:t>
      </w:r>
    </w:p>
    <w:p w:rsidR="002134FF" w:rsidRPr="002134FF" w:rsidRDefault="002134FF" w:rsidP="002134FF">
      <w:pPr>
        <w:pStyle w:val="ListBullet"/>
        <w:numPr>
          <w:ilvl w:val="0"/>
          <w:numId w:val="0"/>
        </w:numPr>
        <w:rPr>
          <w:rFonts w:cstheme="minorHAnsi"/>
          <w:b/>
        </w:rPr>
      </w:pPr>
      <w:r w:rsidRPr="002134FF">
        <w:rPr>
          <w:rFonts w:cstheme="minorHAnsi"/>
          <w:b/>
        </w:rPr>
        <w:t>April 2009-May 2011 | Unit Training Manager for 36 Signal Soldiers for Theater COMSEC Vault, Coleman Barracks, Mannheim, Germany</w:t>
      </w:r>
    </w:p>
    <w:p w:rsidR="008462CB" w:rsidRPr="001046DA" w:rsidRDefault="008462CB" w:rsidP="008462CB">
      <w:pPr>
        <w:pStyle w:val="ListBullet"/>
      </w:pPr>
      <w:r>
        <w:t xml:space="preserve">Digital Training </w:t>
      </w:r>
      <w:r w:rsidR="006B7A12">
        <w:t>Management</w:t>
      </w:r>
      <w:r w:rsidRPr="001046DA">
        <w:t xml:space="preserve"> System (DTMS) Manager for unit</w:t>
      </w:r>
      <w:r>
        <w:t>, an Army online training Database.</w:t>
      </w:r>
    </w:p>
    <w:p w:rsidR="006B7A12" w:rsidRPr="001046DA" w:rsidRDefault="008462CB" w:rsidP="003725FD">
      <w:pPr>
        <w:pStyle w:val="ListBullet"/>
      </w:pPr>
      <w:r w:rsidRPr="001046DA">
        <w:t>Developed loyalty, camaraderie and cohesion among team</w:t>
      </w:r>
      <w:r>
        <w:t>.</w:t>
      </w:r>
    </w:p>
    <w:p w:rsidR="008462CB" w:rsidRDefault="008462CB" w:rsidP="008462CB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b/>
        </w:rPr>
      </w:pPr>
      <w:r w:rsidRPr="008462CB">
        <w:rPr>
          <w:b/>
        </w:rPr>
        <w:t>February 2005-April 2009</w:t>
      </w:r>
      <w:r>
        <w:rPr>
          <w:b/>
        </w:rPr>
        <w:t xml:space="preserve"> </w:t>
      </w:r>
      <w:r w:rsidRPr="008462CB">
        <w:rPr>
          <w:rFonts w:asciiTheme="majorHAnsi" w:hAnsiTheme="majorHAnsi" w:cstheme="majorHAnsi"/>
          <w:b/>
        </w:rPr>
        <w:t>| Senior Electronic</w:t>
      </w:r>
      <w:r w:rsidR="00031BCB">
        <w:rPr>
          <w:rFonts w:asciiTheme="majorHAnsi" w:hAnsiTheme="majorHAnsi" w:cstheme="majorHAnsi"/>
          <w:b/>
        </w:rPr>
        <w:t>s</w:t>
      </w:r>
      <w:r w:rsidRPr="008462CB">
        <w:rPr>
          <w:rFonts w:asciiTheme="majorHAnsi" w:hAnsiTheme="majorHAnsi" w:cstheme="majorHAnsi"/>
          <w:b/>
        </w:rPr>
        <w:t xml:space="preserve"> Maint. Manager for 10</w:t>
      </w:r>
      <w:r w:rsidRPr="008462CB">
        <w:rPr>
          <w:rFonts w:asciiTheme="majorHAnsi" w:hAnsiTheme="majorHAnsi" w:cstheme="majorHAnsi"/>
          <w:b/>
          <w:vertAlign w:val="superscript"/>
        </w:rPr>
        <w:t>th</w:t>
      </w:r>
      <w:r w:rsidRPr="008462CB">
        <w:rPr>
          <w:rFonts w:asciiTheme="majorHAnsi" w:hAnsiTheme="majorHAnsi" w:cstheme="majorHAnsi"/>
          <w:b/>
        </w:rPr>
        <w:t xml:space="preserve"> SFG(A), Ft. Carson, Co</w:t>
      </w:r>
    </w:p>
    <w:p w:rsidR="006E712E" w:rsidRPr="001046DA" w:rsidRDefault="006E712E" w:rsidP="006E712E">
      <w:pPr>
        <w:pStyle w:val="ListBullet"/>
      </w:pPr>
      <w:r w:rsidRPr="001046DA">
        <w:t xml:space="preserve">Deployed 3 times </w:t>
      </w:r>
      <w:r>
        <w:t xml:space="preserve">in support of Operation Iraqi Freedom </w:t>
      </w:r>
      <w:r w:rsidRPr="001046DA">
        <w:t>with 5 electronic technicians to support S</w:t>
      </w:r>
      <w:r>
        <w:t xml:space="preserve">pecial </w:t>
      </w:r>
      <w:r w:rsidRPr="001046DA">
        <w:t>F</w:t>
      </w:r>
      <w:r>
        <w:t>orces Operations</w:t>
      </w:r>
      <w:r w:rsidRPr="001046DA">
        <w:t xml:space="preserve"> with zero loss of equipment or personnel.</w:t>
      </w:r>
    </w:p>
    <w:p w:rsidR="00882DBC" w:rsidRDefault="006E712E" w:rsidP="00882DBC">
      <w:pPr>
        <w:pStyle w:val="ListBullet"/>
      </w:pPr>
      <w:r w:rsidRPr="001046DA">
        <w:t xml:space="preserve">Sought out additional training and equipment to enhance </w:t>
      </w:r>
      <w:r>
        <w:t xml:space="preserve">and </w:t>
      </w:r>
      <w:r w:rsidRPr="001046DA">
        <w:t>support S</w:t>
      </w:r>
      <w:r>
        <w:t xml:space="preserve">pecial </w:t>
      </w:r>
      <w:r w:rsidRPr="001046DA">
        <w:t>F</w:t>
      </w:r>
      <w:r>
        <w:t>orces</w:t>
      </w:r>
      <w:r w:rsidRPr="001046DA">
        <w:t xml:space="preserve"> Teams across the Iraqi theater of operations</w:t>
      </w:r>
    </w:p>
    <w:p w:rsidR="006E712E" w:rsidRDefault="006E712E" w:rsidP="00882DBC">
      <w:pPr>
        <w:pStyle w:val="ListBullet"/>
      </w:pPr>
      <w:r w:rsidRPr="001046DA">
        <w:t>Developed Standard Operating Procedures for Electronic</w:t>
      </w:r>
      <w:r w:rsidR="00031BCB">
        <w:t>s</w:t>
      </w:r>
      <w:r w:rsidRPr="001046DA">
        <w:t xml:space="preserve"> Maintenance Section and set high standards for </w:t>
      </w:r>
      <w:r>
        <w:t>both technical and professional</w:t>
      </w:r>
      <w:r w:rsidR="00031BCB">
        <w:t xml:space="preserve"> personnel</w:t>
      </w:r>
      <w:bookmarkStart w:id="0" w:name="_GoBack"/>
      <w:bookmarkEnd w:id="0"/>
      <w:r>
        <w:t>.</w:t>
      </w:r>
    </w:p>
    <w:sdt>
      <w:sdtPr>
        <w:rPr>
          <w:rFonts w:asciiTheme="minorHAnsi" w:hAnsiTheme="minorHAnsi" w:cstheme="minorHAnsi"/>
        </w:rPr>
        <w:id w:val="720946933"/>
        <w:placeholder>
          <w:docPart w:val="C09A5E89E3E8AB4E871461EFE17CDB63"/>
        </w:placeholder>
        <w:temporary/>
        <w:showingPlcHdr/>
      </w:sdtPr>
      <w:sdtEndPr/>
      <w:sdtContent>
        <w:p w:rsidR="0092225C" w:rsidRPr="002134FF" w:rsidRDefault="00816D3B">
          <w:pPr>
            <w:pStyle w:val="Heading1"/>
            <w:rPr>
              <w:rFonts w:asciiTheme="minorHAnsi" w:hAnsiTheme="minorHAnsi" w:cstheme="minorHAnsi"/>
            </w:rPr>
          </w:pPr>
          <w:r w:rsidRPr="002134FF">
            <w:rPr>
              <w:rFonts w:asciiTheme="minorHAnsi" w:hAnsiTheme="minorHAnsi" w:cstheme="minorHAnsi"/>
            </w:rPr>
            <w:t>Education</w:t>
          </w:r>
        </w:p>
      </w:sdtContent>
    </w:sdt>
    <w:p w:rsidR="0092225C" w:rsidRDefault="006E712E">
      <w:pPr>
        <w:rPr>
          <w:rFonts w:ascii="Arial" w:hAnsi="Arial" w:cs="Arial"/>
        </w:rPr>
      </w:pPr>
      <w:r w:rsidRPr="001046DA">
        <w:rPr>
          <w:rFonts w:ascii="Arial" w:hAnsi="Arial" w:cs="Arial"/>
        </w:rPr>
        <w:t>Central Texas College, Killeen, TX</w:t>
      </w:r>
      <w:r>
        <w:rPr>
          <w:rFonts w:ascii="Arial" w:hAnsi="Arial" w:cs="Arial"/>
        </w:rPr>
        <w:t xml:space="preserve"> | AA-General Studies November 2017 | 2.4 GPA</w:t>
      </w:r>
    </w:p>
    <w:p w:rsidR="006E712E" w:rsidRPr="002134FF" w:rsidRDefault="006E712E">
      <w:pPr>
        <w:rPr>
          <w:rFonts w:cstheme="minorHAnsi"/>
        </w:rPr>
      </w:pPr>
      <w:r>
        <w:rPr>
          <w:rFonts w:ascii="Arial" w:hAnsi="Arial" w:cs="Arial"/>
        </w:rPr>
        <w:t xml:space="preserve">Moorpark Community College, Moorpark CA | </w:t>
      </w:r>
      <w:r w:rsidR="00BC33E8">
        <w:rPr>
          <w:rFonts w:ascii="Arial" w:hAnsi="Arial" w:cs="Arial"/>
        </w:rPr>
        <w:t>Engineering Major | 1.4 GPA</w:t>
      </w:r>
    </w:p>
    <w:p w:rsidR="0092225C" w:rsidRPr="002134FF" w:rsidRDefault="00BC33E8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Skills and certificates</w:t>
      </w:r>
    </w:p>
    <w:p w:rsidR="00BC33E8" w:rsidRPr="001046DA" w:rsidRDefault="00BC33E8" w:rsidP="00BC33E8">
      <w:pPr>
        <w:pStyle w:val="ListBullet"/>
      </w:pPr>
      <w:r w:rsidRPr="001046DA">
        <w:t>GCSS-Army Maintenance System</w:t>
      </w:r>
      <w:r>
        <w:t xml:space="preserve"> an Army Logistics Online Database</w:t>
      </w:r>
      <w:r w:rsidR="00A21E91">
        <w:t xml:space="preserve"> 3 years of experience</w:t>
      </w:r>
    </w:p>
    <w:p w:rsidR="00BC33E8" w:rsidRPr="001046DA" w:rsidRDefault="00BC33E8" w:rsidP="00BC33E8">
      <w:pPr>
        <w:pStyle w:val="ListBullet"/>
      </w:pPr>
      <w:r>
        <w:t xml:space="preserve">Army </w:t>
      </w:r>
      <w:r w:rsidRPr="001046DA">
        <w:t>Advanced Leaders Course</w:t>
      </w:r>
    </w:p>
    <w:p w:rsidR="00BC33E8" w:rsidRDefault="00BC33E8" w:rsidP="00BC33E8">
      <w:pPr>
        <w:pStyle w:val="ListBullet"/>
      </w:pPr>
      <w:r>
        <w:t xml:space="preserve">Army </w:t>
      </w:r>
      <w:r w:rsidRPr="001046DA">
        <w:t>Warrior Leaders Course</w:t>
      </w:r>
    </w:p>
    <w:p w:rsidR="00BC33E8" w:rsidRPr="001046DA" w:rsidRDefault="00BC33E8" w:rsidP="00BC33E8">
      <w:pPr>
        <w:pStyle w:val="ListBullet"/>
      </w:pPr>
      <w:r w:rsidRPr="001046DA">
        <w:t>MOS 94E COMSEC Repair Course</w:t>
      </w:r>
    </w:p>
    <w:p w:rsidR="00BC33E8" w:rsidRDefault="00BC33E8" w:rsidP="00BC33E8">
      <w:pPr>
        <w:pStyle w:val="ListBullet"/>
      </w:pPr>
      <w:r w:rsidRPr="001046DA">
        <w:t>AN/PVS20B NIGHT Vision Repair Course</w:t>
      </w:r>
    </w:p>
    <w:p w:rsidR="00F25438" w:rsidRDefault="00F25438" w:rsidP="00F25438">
      <w:pPr>
        <w:pStyle w:val="ListBullet"/>
      </w:pPr>
      <w:r>
        <w:t>Small Unmanned Aerial Vehicle (RQ11B/DDL Raven) Operator and Maintainer course</w:t>
      </w:r>
    </w:p>
    <w:p w:rsidR="00F25438" w:rsidRDefault="00F25438" w:rsidP="00F25438">
      <w:pPr>
        <w:pStyle w:val="ListBullet"/>
      </w:pPr>
      <w:r>
        <w:t>Combat Life Saver Course</w:t>
      </w:r>
    </w:p>
    <w:p w:rsidR="00F25438" w:rsidRDefault="00F25438" w:rsidP="00F25438">
      <w:pPr>
        <w:pStyle w:val="ListBullet"/>
      </w:pPr>
      <w:r>
        <w:t>Chemical, Biological, Radiological and Nuclear(CBRN) Warfare Course</w:t>
      </w:r>
    </w:p>
    <w:p w:rsidR="00F25438" w:rsidRDefault="00F25438" w:rsidP="00F25438">
      <w:pPr>
        <w:pStyle w:val="ListBullet"/>
      </w:pPr>
      <w:r>
        <w:t>Gryphon Group Mobile Force Protection Driving Course</w:t>
      </w:r>
    </w:p>
    <w:p w:rsidR="00F25438" w:rsidRDefault="00F25438" w:rsidP="00F25438">
      <w:pPr>
        <w:pStyle w:val="ListBullet"/>
      </w:pPr>
      <w:r>
        <w:t>National Reconnaissance Battle Lab course</w:t>
      </w:r>
    </w:p>
    <w:p w:rsidR="00F25438" w:rsidRPr="001046DA" w:rsidRDefault="00F25438" w:rsidP="00BC33E8">
      <w:pPr>
        <w:pStyle w:val="ListBullet"/>
      </w:pPr>
      <w:r>
        <w:t>Fiber Optic repair</w:t>
      </w:r>
    </w:p>
    <w:p w:rsidR="0092225C" w:rsidRPr="00BC33E8" w:rsidRDefault="00BC33E8" w:rsidP="00BC33E8">
      <w:pPr>
        <w:pStyle w:val="ListBullet"/>
        <w:rPr>
          <w:rFonts w:cstheme="minorHAnsi"/>
        </w:rPr>
      </w:pPr>
      <w:r w:rsidRPr="001046DA">
        <w:t>Microsoft Technology Associate</w:t>
      </w:r>
      <w:r>
        <w:t xml:space="preserve"> Certificate</w:t>
      </w:r>
    </w:p>
    <w:p w:rsidR="00BC33E8" w:rsidRDefault="00F25438" w:rsidP="00BC33E8">
      <w:pPr>
        <w:pStyle w:val="ListBullet"/>
        <w:rPr>
          <w:rFonts w:cstheme="minorHAnsi"/>
        </w:rPr>
      </w:pPr>
      <w:r>
        <w:rPr>
          <w:rFonts w:cstheme="minorHAnsi"/>
        </w:rPr>
        <w:t>National Ski Patroller, Outdoor Emergency Care Tech. and Snowboard Instructor</w:t>
      </w:r>
      <w:r w:rsidR="00A21E91">
        <w:rPr>
          <w:rFonts w:cstheme="minorHAnsi"/>
        </w:rPr>
        <w:t>, 2009-2014</w:t>
      </w:r>
    </w:p>
    <w:p w:rsidR="00F25438" w:rsidRPr="002134FF" w:rsidRDefault="00F25438" w:rsidP="00BC33E8">
      <w:pPr>
        <w:pStyle w:val="ListBullet"/>
        <w:rPr>
          <w:rFonts w:cstheme="minorHAnsi"/>
        </w:rPr>
      </w:pPr>
      <w:r>
        <w:rPr>
          <w:rFonts w:cstheme="minorHAnsi"/>
        </w:rPr>
        <w:t>FCC HAM Amateur Radio Technician license</w:t>
      </w:r>
      <w:r w:rsidR="00A21E91">
        <w:rPr>
          <w:rFonts w:cstheme="minorHAnsi"/>
        </w:rPr>
        <w:t>, Call sign KN4HUL.</w:t>
      </w:r>
    </w:p>
    <w:sectPr w:rsidR="00F25438" w:rsidRPr="002134FF" w:rsidSect="00882DBC">
      <w:headerReference w:type="default" r:id="rId9"/>
      <w:footerReference w:type="default" r:id="rId10"/>
      <w:headerReference w:type="first" r:id="rId11"/>
      <w:pgSz w:w="12240" w:h="15840" w:code="1"/>
      <w:pgMar w:top="1152" w:right="1368" w:bottom="567" w:left="13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6D3B" w:rsidRDefault="00816D3B">
      <w:r>
        <w:separator/>
      </w:r>
    </w:p>
  </w:endnote>
  <w:endnote w:type="continuationSeparator" w:id="0">
    <w:p w:rsidR="00816D3B" w:rsidRDefault="00816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20102010804080708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5C" w:rsidRDefault="00816D3B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31BCB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6D3B" w:rsidRDefault="00816D3B">
      <w:r>
        <w:separator/>
      </w:r>
    </w:p>
  </w:footnote>
  <w:footnote w:type="continuationSeparator" w:id="0">
    <w:p w:rsidR="00816D3B" w:rsidRDefault="00816D3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5C" w:rsidRDefault="00816D3B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402AB6A0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225C" w:rsidRDefault="00816D3B" w:rsidP="00882DBC">
    <w:pPr>
      <w:tabs>
        <w:tab w:val="left" w:pos="900"/>
      </w:tabs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2225C" w:rsidRDefault="0092225C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:rsidR="0092225C" w:rsidRDefault="0092225C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4E21DE7"/>
    <w:multiLevelType w:val="hybridMultilevel"/>
    <w:tmpl w:val="BC209CD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54416C3"/>
    <w:multiLevelType w:val="hybridMultilevel"/>
    <w:tmpl w:val="1BAABBEE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9244B1"/>
    <w:multiLevelType w:val="hybridMultilevel"/>
    <w:tmpl w:val="B5A06236"/>
    <w:lvl w:ilvl="0" w:tplc="2BB4EA6E">
      <w:start w:val="1"/>
      <w:numFmt w:val="bullet"/>
      <w:lvlText w:val=""/>
      <w:lvlJc w:val="left"/>
      <w:pPr>
        <w:tabs>
          <w:tab w:val="num" w:pos="288"/>
        </w:tabs>
        <w:ind w:left="245" w:hanging="24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9B305E"/>
    <w:multiLevelType w:val="hybridMultilevel"/>
    <w:tmpl w:val="E6FCD786"/>
    <w:lvl w:ilvl="0" w:tplc="AAC615F4">
      <w:start w:val="1"/>
      <w:numFmt w:val="bullet"/>
      <w:pStyle w:val="Tit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15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E18"/>
    <w:rsid w:val="00031BCB"/>
    <w:rsid w:val="00162E18"/>
    <w:rsid w:val="001B4DFF"/>
    <w:rsid w:val="002134FF"/>
    <w:rsid w:val="003725FD"/>
    <w:rsid w:val="006B7A12"/>
    <w:rsid w:val="006E712E"/>
    <w:rsid w:val="00816D3B"/>
    <w:rsid w:val="008462CB"/>
    <w:rsid w:val="00882DBC"/>
    <w:rsid w:val="0092225C"/>
    <w:rsid w:val="00A21E91"/>
    <w:rsid w:val="00AF5023"/>
    <w:rsid w:val="00BC33E8"/>
    <w:rsid w:val="00D53DF8"/>
    <w:rsid w:val="00F2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List Bullet" w:qFormat="1"/>
    <w:lsdException w:name="List Number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Balloon Text" w:uiPriority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1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paragraph" w:styleId="BalloonText">
    <w:name w:val="Balloon Text"/>
    <w:basedOn w:val="Normal"/>
    <w:link w:val="BalloonTextChar"/>
    <w:semiHidden/>
    <w:unhideWhenUsed/>
    <w:rsid w:val="006E712E"/>
    <w:pPr>
      <w:spacing w:after="60" w:line="240" w:lineRule="auto"/>
    </w:pPr>
    <w:rPr>
      <w:rFonts w:ascii="Tahoma" w:eastAsia="Times New Roman" w:hAnsi="Tahoma" w:cs="Tahoma"/>
      <w:color w:val="auto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semiHidden/>
    <w:rsid w:val="006E712E"/>
    <w:rPr>
      <w:rFonts w:ascii="Tahoma" w:eastAsia="Times New Roman" w:hAnsi="Tahoma" w:cs="Tahoma"/>
      <w:color w:val="auto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List Bullet" w:qFormat="1"/>
    <w:lsdException w:name="List Number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Balloon Text" w:uiPriority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1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paragraph" w:styleId="BalloonText">
    <w:name w:val="Balloon Text"/>
    <w:basedOn w:val="Normal"/>
    <w:link w:val="BalloonTextChar"/>
    <w:semiHidden/>
    <w:unhideWhenUsed/>
    <w:rsid w:val="006E712E"/>
    <w:pPr>
      <w:spacing w:after="60" w:line="240" w:lineRule="auto"/>
    </w:pPr>
    <w:rPr>
      <w:rFonts w:ascii="Tahoma" w:eastAsia="Times New Roman" w:hAnsi="Tahoma" w:cs="Tahoma"/>
      <w:color w:val="auto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semiHidden/>
    <w:rsid w:val="006E712E"/>
    <w:rPr>
      <w:rFonts w:ascii="Tahoma" w:eastAsia="Times New Roman" w:hAnsi="Tahoma" w:cs="Tahoma"/>
      <w:color w:val="auto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ntTable" Target="fontTable.xml"/><Relationship Id="rId13" Type="http://schemas.openxmlformats.org/officeDocument/2006/relationships/glossaryDocument" Target="glossary/document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/Users/christophermckearn/Library/Containers/com.microsoft.Word/Data/Library/Application%20Support/Microsoft/Office/16.0/DTS/en-US%7b00C6E81D-B17C-BC48-8C42-DADA561ABEF9%7d/%7b2E14D045-4A92-4B44-8FC6-EAF8EA8E2AEB%7dtf1000207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C5D55873B05964CA3F0F2D7E6043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A026D-90C7-1B4E-BBB0-A4AE6B1F461D}"/>
      </w:docPartPr>
      <w:docPartBody>
        <w:p w:rsidR="0080768F" w:rsidRDefault="000F614F">
          <w:pPr>
            <w:pStyle w:val="8C5D55873B05964CA3F0F2D7E6043D6C"/>
          </w:pPr>
          <w:r>
            <w:t>Objective</w:t>
          </w:r>
        </w:p>
      </w:docPartBody>
    </w:docPart>
    <w:docPart>
      <w:docPartPr>
        <w:name w:val="A1514BD4CFB00447BFCC07D4E6458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E7802-ED5A-814A-B753-E764FBAE290E}"/>
      </w:docPartPr>
      <w:docPartBody>
        <w:p w:rsidR="0080768F" w:rsidRDefault="000F614F">
          <w:pPr>
            <w:pStyle w:val="A1514BD4CFB00447BFCC07D4E6458A54"/>
          </w:pPr>
          <w:r>
            <w:t>Experience</w:t>
          </w:r>
        </w:p>
      </w:docPartBody>
    </w:docPart>
    <w:docPart>
      <w:docPartPr>
        <w:name w:val="C09A5E89E3E8AB4E871461EFE17CD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5873F-11E6-F34A-8B13-69B1854468CE}"/>
      </w:docPartPr>
      <w:docPartBody>
        <w:p w:rsidR="0080768F" w:rsidRDefault="000F614F">
          <w:pPr>
            <w:pStyle w:val="C09A5E89E3E8AB4E871461EFE17CDB63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20102010804080708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glossary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F81BD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614F"/>
    <w:rsid w:val="000F614F"/>
    <w:rsid w:val="0080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4D57B7E6AE984BA45C355D9D9C8FF7">
    <w:name w:val="774D57B7E6AE984BA45C355D9D9C8FF7"/>
  </w:style>
  <w:style w:type="paragraph" w:customStyle="1" w:styleId="D9C9A88DEFEE1346A45B9D678D9B9819">
    <w:name w:val="D9C9A88DEFEE1346A45B9D678D9B9819"/>
  </w:style>
  <w:style w:type="paragraph" w:customStyle="1" w:styleId="8C5D55873B05964CA3F0F2D7E6043D6C">
    <w:name w:val="8C5D55873B05964CA3F0F2D7E6043D6C"/>
  </w:style>
  <w:style w:type="paragraph" w:customStyle="1" w:styleId="D8144BC66DB4F945AC8ACCD738E7D428">
    <w:name w:val="D8144BC66DB4F945AC8ACCD738E7D428"/>
  </w:style>
  <w:style w:type="paragraph" w:customStyle="1" w:styleId="A1514BD4CFB00447BFCC07D4E6458A54">
    <w:name w:val="A1514BD4CFB00447BFCC07D4E6458A54"/>
  </w:style>
  <w:style w:type="paragraph" w:customStyle="1" w:styleId="57C205E2614F8A4DA92D7271427E5B0B">
    <w:name w:val="57C205E2614F8A4DA92D7271427E5B0B"/>
  </w:style>
  <w:style w:type="paragraph" w:customStyle="1" w:styleId="C30E63E717A29041ACEC7607E78F9FCA">
    <w:name w:val="C30E63E717A29041ACEC7607E78F9FCA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sz w:val="20"/>
      <w:szCs w:val="20"/>
      <w:lang w:eastAsia="ja-JP"/>
    </w:rPr>
  </w:style>
  <w:style w:type="paragraph" w:customStyle="1" w:styleId="8316BE7E66B7614384F8BAA802E33EA7">
    <w:name w:val="8316BE7E66B7614384F8BAA802E33EA7"/>
  </w:style>
  <w:style w:type="paragraph" w:customStyle="1" w:styleId="C09A5E89E3E8AB4E871461EFE17CDB63">
    <w:name w:val="C09A5E89E3E8AB4E871461EFE17CDB63"/>
  </w:style>
  <w:style w:type="paragraph" w:customStyle="1" w:styleId="13DADC18E59EB14DB3231C118A2F46E6">
    <w:name w:val="13DADC18E59EB14DB3231C118A2F46E6"/>
  </w:style>
  <w:style w:type="paragraph" w:customStyle="1" w:styleId="71009B17D7C147419D58B0FE3E8FD657">
    <w:name w:val="71009B17D7C147419D58B0FE3E8FD657"/>
  </w:style>
  <w:style w:type="paragraph" w:customStyle="1" w:styleId="D7E8738FCD1DB44EA130ECD6C415F4CE">
    <w:name w:val="D7E8738FCD1DB44EA130ECD6C415F4CE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4D57B7E6AE984BA45C355D9D9C8FF7">
    <w:name w:val="774D57B7E6AE984BA45C355D9D9C8FF7"/>
  </w:style>
  <w:style w:type="paragraph" w:customStyle="1" w:styleId="D9C9A88DEFEE1346A45B9D678D9B9819">
    <w:name w:val="D9C9A88DEFEE1346A45B9D678D9B9819"/>
  </w:style>
  <w:style w:type="paragraph" w:customStyle="1" w:styleId="8C5D55873B05964CA3F0F2D7E6043D6C">
    <w:name w:val="8C5D55873B05964CA3F0F2D7E6043D6C"/>
  </w:style>
  <w:style w:type="paragraph" w:customStyle="1" w:styleId="D8144BC66DB4F945AC8ACCD738E7D428">
    <w:name w:val="D8144BC66DB4F945AC8ACCD738E7D428"/>
  </w:style>
  <w:style w:type="paragraph" w:customStyle="1" w:styleId="A1514BD4CFB00447BFCC07D4E6458A54">
    <w:name w:val="A1514BD4CFB00447BFCC07D4E6458A54"/>
  </w:style>
  <w:style w:type="paragraph" w:customStyle="1" w:styleId="57C205E2614F8A4DA92D7271427E5B0B">
    <w:name w:val="57C205E2614F8A4DA92D7271427E5B0B"/>
  </w:style>
  <w:style w:type="paragraph" w:customStyle="1" w:styleId="C30E63E717A29041ACEC7607E78F9FCA">
    <w:name w:val="C30E63E717A29041ACEC7607E78F9FCA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sz w:val="20"/>
      <w:szCs w:val="20"/>
      <w:lang w:eastAsia="ja-JP"/>
    </w:rPr>
  </w:style>
  <w:style w:type="paragraph" w:customStyle="1" w:styleId="8316BE7E66B7614384F8BAA802E33EA7">
    <w:name w:val="8316BE7E66B7614384F8BAA802E33EA7"/>
  </w:style>
  <w:style w:type="paragraph" w:customStyle="1" w:styleId="C09A5E89E3E8AB4E871461EFE17CDB63">
    <w:name w:val="C09A5E89E3E8AB4E871461EFE17CDB63"/>
  </w:style>
  <w:style w:type="paragraph" w:customStyle="1" w:styleId="13DADC18E59EB14DB3231C118A2F46E6">
    <w:name w:val="13DADC18E59EB14DB3231C118A2F46E6"/>
  </w:style>
  <w:style w:type="paragraph" w:customStyle="1" w:styleId="71009B17D7C147419D58B0FE3E8FD657">
    <w:name w:val="71009B17D7C147419D58B0FE3E8FD657"/>
  </w:style>
  <w:style w:type="paragraph" w:customStyle="1" w:styleId="D7E8738FCD1DB44EA130ECD6C415F4CE">
    <w:name w:val="D7E8738FCD1DB44EA130ECD6C415F4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86DA5-330B-354C-B2AE-627390314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//Users/christophermckearn/Library/Containers/com.microsoft.Word/Data/Library/Application Support/Microsoft/Office/16.0/DTS/en-US{00C6E81D-B17C-BC48-8C42-DADA561ABEF9}/{2E14D045-4A92-4B44-8FC6-EAF8EA8E2AEB}tf10002074.dotx</Template>
  <TotalTime>6</TotalTime>
  <Pages>2</Pages>
  <Words>458</Words>
  <Characters>2617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Chan McKearn</cp:lastModifiedBy>
  <cp:revision>2</cp:revision>
  <dcterms:created xsi:type="dcterms:W3CDTF">2018-01-21T19:15:00Z</dcterms:created>
  <dcterms:modified xsi:type="dcterms:W3CDTF">2018-01-21T19:15:00Z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